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F4F6" w14:textId="51D3BA7A" w:rsidR="00080C97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Israel Solano</w:t>
      </w:r>
    </w:p>
    <w:p w14:paraId="0FDA6566" w14:textId="7BACE43A" w:rsidR="00080C97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Professor Barta</w:t>
      </w:r>
    </w:p>
    <w:p w14:paraId="4870C056" w14:textId="25FFF21E" w:rsidR="00080C97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ITSE 1350 – System Analysis and Design</w:t>
      </w:r>
    </w:p>
    <w:p w14:paraId="288F8B9E" w14:textId="1F95880C" w:rsidR="007D4B2F" w:rsidRPr="00745D3E" w:rsidRDefault="0068023D">
      <w:pPr>
        <w:pStyle w:val="NoSpacing"/>
        <w:rPr>
          <w:rFonts w:ascii="Cambria" w:hAnsi="Cambria"/>
        </w:rPr>
      </w:pPr>
      <w:r w:rsidRPr="00745D3E">
        <w:rPr>
          <w:rFonts w:ascii="Cambria" w:hAnsi="Cambria"/>
        </w:rPr>
        <w:t>10/05/2025</w:t>
      </w:r>
    </w:p>
    <w:p w14:paraId="43E382D5" w14:textId="77777777" w:rsidR="0068023D" w:rsidRPr="00745D3E" w:rsidRDefault="0068023D">
      <w:pPr>
        <w:pStyle w:val="NoSpacing"/>
        <w:rPr>
          <w:rFonts w:ascii="Cambria" w:hAnsi="Cambria"/>
        </w:rPr>
      </w:pPr>
    </w:p>
    <w:p w14:paraId="0B7290BD" w14:textId="0D973D27" w:rsidR="00080C97" w:rsidRPr="00745D3E" w:rsidRDefault="0068023D" w:rsidP="0068023D">
      <w:pPr>
        <w:pStyle w:val="Title"/>
        <w:rPr>
          <w:rFonts w:ascii="Cambria" w:hAnsi="Cambria"/>
        </w:rPr>
      </w:pPr>
      <w:r w:rsidRPr="00745D3E">
        <w:rPr>
          <w:rFonts w:ascii="Cambria" w:hAnsi="Cambria"/>
        </w:rPr>
        <w:t>Elevator Control System</w:t>
      </w:r>
    </w:p>
    <w:p w14:paraId="078E3827" w14:textId="760CE6A3" w:rsidR="0068023D" w:rsidRPr="00745D3E" w:rsidRDefault="0068023D" w:rsidP="0068023D">
      <w:pPr>
        <w:pStyle w:val="Heading1"/>
        <w:rPr>
          <w:rFonts w:ascii="Cambria" w:hAnsi="Cambria"/>
        </w:rPr>
      </w:pPr>
      <w:r w:rsidRPr="00745D3E">
        <w:rPr>
          <w:rFonts w:ascii="Cambria" w:hAnsi="Cambria"/>
        </w:rPr>
        <w:t>Requirements</w:t>
      </w:r>
    </w:p>
    <w:p w14:paraId="1E7B35C6" w14:textId="317B1B99" w:rsidR="005C2267" w:rsidRPr="00745D3E" w:rsidRDefault="0068023D" w:rsidP="005C2267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respond to </w:t>
      </w:r>
      <w:r w:rsidR="007C10F4" w:rsidRPr="00745D3E">
        <w:rPr>
          <w:rFonts w:ascii="Cambria" w:hAnsi="Cambria"/>
        </w:rPr>
        <w:t>“</w:t>
      </w:r>
      <w:r w:rsidRPr="00745D3E">
        <w:rPr>
          <w:rFonts w:ascii="Cambria" w:hAnsi="Cambria"/>
        </w:rPr>
        <w:t>UP</w:t>
      </w:r>
      <w:r w:rsidR="007C10F4" w:rsidRPr="00745D3E">
        <w:rPr>
          <w:rFonts w:ascii="Cambria" w:hAnsi="Cambria"/>
        </w:rPr>
        <w:t>”</w:t>
      </w:r>
      <w:r w:rsidRPr="00745D3E">
        <w:rPr>
          <w:rFonts w:ascii="Cambria" w:hAnsi="Cambria"/>
        </w:rPr>
        <w:t xml:space="preserve"> and</w:t>
      </w:r>
      <w:r w:rsidR="007C10F4" w:rsidRPr="00745D3E">
        <w:rPr>
          <w:rFonts w:ascii="Cambria" w:hAnsi="Cambria"/>
        </w:rPr>
        <w:t xml:space="preserve"> “DOWN” requests</w:t>
      </w:r>
      <w:r w:rsidRPr="00745D3E">
        <w:rPr>
          <w:rFonts w:ascii="Cambria" w:hAnsi="Cambria"/>
        </w:rPr>
        <w:t xml:space="preserve"> withing 3-5 </w:t>
      </w:r>
      <w:r w:rsidR="00FB5AC0" w:rsidRPr="00745D3E">
        <w:rPr>
          <w:rFonts w:ascii="Cambria" w:hAnsi="Cambria"/>
        </w:rPr>
        <w:t>seconds.</w:t>
      </w:r>
    </w:p>
    <w:p w14:paraId="3B24B7E5" w14:textId="1004E2B3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elevator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display the current direction and floor </w:t>
      </w:r>
      <w:r w:rsidR="00745D3E" w:rsidRPr="00745D3E">
        <w:rPr>
          <w:rFonts w:ascii="Cambria" w:hAnsi="Cambria"/>
        </w:rPr>
        <w:t>number</w:t>
      </w:r>
      <w:r w:rsidRPr="00745D3E">
        <w:rPr>
          <w:rFonts w:ascii="Cambria" w:hAnsi="Cambria"/>
        </w:rPr>
        <w:t xml:space="preserve"> both </w:t>
      </w:r>
      <w:r w:rsidR="00AD559E" w:rsidRPr="00745D3E">
        <w:rPr>
          <w:rFonts w:ascii="Cambria" w:hAnsi="Cambria"/>
        </w:rPr>
        <w:t>inside the elevator</w:t>
      </w:r>
      <w:r w:rsidRPr="00745D3E">
        <w:rPr>
          <w:rFonts w:ascii="Cambria" w:hAnsi="Cambria"/>
        </w:rPr>
        <w:t xml:space="preserve"> and </w:t>
      </w:r>
      <w:r w:rsidR="00AD559E" w:rsidRPr="00745D3E">
        <w:rPr>
          <w:rFonts w:ascii="Cambria" w:hAnsi="Cambria"/>
        </w:rPr>
        <w:t xml:space="preserve">outside in the </w:t>
      </w:r>
      <w:r w:rsidRPr="00745D3E">
        <w:rPr>
          <w:rFonts w:ascii="Cambria" w:hAnsi="Cambria"/>
        </w:rPr>
        <w:t>hallway panel</w:t>
      </w:r>
      <w:r w:rsidR="007C10F4" w:rsidRPr="00745D3E">
        <w:rPr>
          <w:rFonts w:ascii="Cambria" w:hAnsi="Cambria"/>
        </w:rPr>
        <w:t>s</w:t>
      </w:r>
      <w:r w:rsidRPr="00745D3E">
        <w:rPr>
          <w:rFonts w:ascii="Cambria" w:hAnsi="Cambria"/>
        </w:rPr>
        <w:t>.</w:t>
      </w:r>
    </w:p>
    <w:p w14:paraId="13812EE4" w14:textId="25824DD9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control of the direction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establish a precedence based on distance, direction, and order of request.</w:t>
      </w:r>
    </w:p>
    <w:p w14:paraId="2B41229B" w14:textId="6991CEFD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door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remain open for at least 5 seconds and reopen automatically if </w:t>
      </w:r>
      <w:r w:rsidR="007C10F4" w:rsidRPr="00745D3E">
        <w:rPr>
          <w:rFonts w:ascii="Cambria" w:hAnsi="Cambria"/>
        </w:rPr>
        <w:t>an obstruction is detected</w:t>
      </w:r>
      <w:r w:rsidRPr="00745D3E">
        <w:rPr>
          <w:rFonts w:ascii="Cambria" w:hAnsi="Cambria"/>
        </w:rPr>
        <w:t>.</w:t>
      </w:r>
    </w:p>
    <w:p w14:paraId="2FCBF941" w14:textId="684DC0D9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log the button press events and data on the movement for maintenance reviews.</w:t>
      </w:r>
    </w:p>
    <w:p w14:paraId="42BD7A05" w14:textId="2531DE31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There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always be an emergency </w:t>
      </w:r>
      <w:r w:rsidR="007C10F4" w:rsidRPr="00745D3E">
        <w:rPr>
          <w:rFonts w:ascii="Cambria" w:hAnsi="Cambria"/>
        </w:rPr>
        <w:t>“</w:t>
      </w:r>
      <w:r w:rsidRPr="00745D3E">
        <w:rPr>
          <w:rFonts w:ascii="Cambria" w:hAnsi="Cambria"/>
        </w:rPr>
        <w:t>STOP</w:t>
      </w:r>
      <w:r w:rsidR="007C10F4" w:rsidRPr="00745D3E">
        <w:rPr>
          <w:rFonts w:ascii="Cambria" w:hAnsi="Cambria"/>
        </w:rPr>
        <w:t>”</w:t>
      </w:r>
      <w:r w:rsidRPr="00745D3E">
        <w:rPr>
          <w:rFonts w:ascii="Cambria" w:hAnsi="Cambria"/>
        </w:rPr>
        <w:t xml:space="preserve"> button inside the </w:t>
      </w:r>
      <w:r w:rsidR="00AD559E" w:rsidRPr="00745D3E">
        <w:rPr>
          <w:rFonts w:ascii="Cambria" w:hAnsi="Cambria"/>
        </w:rPr>
        <w:t>elevator</w:t>
      </w:r>
      <w:r w:rsidR="005C2267" w:rsidRPr="00745D3E">
        <w:rPr>
          <w:rFonts w:ascii="Cambria" w:hAnsi="Cambria"/>
        </w:rPr>
        <w:t xml:space="preserve"> for passengers to use.</w:t>
      </w:r>
    </w:p>
    <w:p w14:paraId="36187602" w14:textId="59AA23CA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</w:t>
      </w:r>
      <w:r w:rsidR="005C2267"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not </w:t>
      </w:r>
      <w:r w:rsidR="007C10F4" w:rsidRPr="00745D3E">
        <w:rPr>
          <w:rFonts w:ascii="Cambria" w:hAnsi="Cambria"/>
        </w:rPr>
        <w:t>operate</w:t>
      </w:r>
      <w:r w:rsidRPr="00745D3E">
        <w:rPr>
          <w:rFonts w:ascii="Cambria" w:hAnsi="Cambria"/>
        </w:rPr>
        <w:t xml:space="preserve"> while the doors are open.</w:t>
      </w:r>
    </w:p>
    <w:p w14:paraId="4B2B4955" w14:textId="4C8C3C9A" w:rsidR="005C2267" w:rsidRPr="00745D3E" w:rsidRDefault="005C2267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There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include an emergency call button that connects directly to </w:t>
      </w:r>
      <w:r w:rsidR="007C10F4" w:rsidRPr="00745D3E">
        <w:rPr>
          <w:rFonts w:ascii="Cambria" w:hAnsi="Cambria"/>
        </w:rPr>
        <w:t>“</w:t>
      </w:r>
      <w:r w:rsidRPr="00745D3E">
        <w:rPr>
          <w:rFonts w:ascii="Cambria" w:hAnsi="Cambria"/>
        </w:rPr>
        <w:t>911</w:t>
      </w:r>
      <w:r w:rsidR="007C10F4" w:rsidRPr="00745D3E">
        <w:rPr>
          <w:rFonts w:ascii="Cambria" w:hAnsi="Cambria"/>
        </w:rPr>
        <w:t>”</w:t>
      </w:r>
      <w:r w:rsidRPr="00745D3E">
        <w:rPr>
          <w:rFonts w:ascii="Cambria" w:hAnsi="Cambria"/>
        </w:rPr>
        <w:t xml:space="preserve"> services.</w:t>
      </w:r>
    </w:p>
    <w:p w14:paraId="79945CCA" w14:textId="6C6F36D6" w:rsidR="00FB5AC0" w:rsidRPr="00745D3E" w:rsidRDefault="00FB5AC0" w:rsidP="0068023D">
      <w:pPr>
        <w:pStyle w:val="ListParagraph"/>
        <w:numPr>
          <w:ilvl w:val="0"/>
          <w:numId w:val="18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elevator </w:t>
      </w:r>
      <w:r w:rsidRPr="00745D3E">
        <w:rPr>
          <w:rFonts w:ascii="Cambria" w:hAnsi="Cambria"/>
          <w:b/>
          <w:bCs/>
        </w:rPr>
        <w:t>must</w:t>
      </w:r>
      <w:r w:rsidRPr="00745D3E">
        <w:rPr>
          <w:rFonts w:ascii="Cambria" w:hAnsi="Cambria"/>
        </w:rPr>
        <w:t xml:space="preserve"> have a </w:t>
      </w:r>
      <w:r w:rsidR="005C2267" w:rsidRPr="00745D3E">
        <w:rPr>
          <w:rFonts w:ascii="Cambria" w:hAnsi="Cambria"/>
        </w:rPr>
        <w:t>backup</w:t>
      </w:r>
      <w:r w:rsidRPr="00745D3E">
        <w:rPr>
          <w:rFonts w:ascii="Cambria" w:hAnsi="Cambria"/>
        </w:rPr>
        <w:t xml:space="preserve"> power </w:t>
      </w:r>
      <w:r w:rsidR="005C2267" w:rsidRPr="00745D3E">
        <w:rPr>
          <w:rFonts w:ascii="Cambria" w:hAnsi="Cambria"/>
        </w:rPr>
        <w:t>system to return a cabin to the nearest floor</w:t>
      </w:r>
      <w:r w:rsidR="007C10F4" w:rsidRPr="00745D3E">
        <w:rPr>
          <w:rFonts w:ascii="Cambria" w:hAnsi="Cambria"/>
        </w:rPr>
        <w:t xml:space="preserve"> during power outages</w:t>
      </w:r>
      <w:r w:rsidR="005C2267" w:rsidRPr="00745D3E">
        <w:rPr>
          <w:rFonts w:ascii="Cambria" w:hAnsi="Cambria"/>
        </w:rPr>
        <w:t>.</w:t>
      </w:r>
    </w:p>
    <w:p w14:paraId="081B2EF3" w14:textId="77777777" w:rsidR="00AD559E" w:rsidRPr="00745D3E" w:rsidRDefault="00AD559E" w:rsidP="00AD559E">
      <w:pPr>
        <w:ind w:firstLine="0"/>
        <w:rPr>
          <w:rFonts w:ascii="Cambria" w:hAnsi="Cambria"/>
        </w:rPr>
      </w:pPr>
    </w:p>
    <w:p w14:paraId="4D4542D2" w14:textId="390F9A06" w:rsidR="00AD559E" w:rsidRPr="00745D3E" w:rsidRDefault="00AD559E" w:rsidP="00AD559E">
      <w:pPr>
        <w:pStyle w:val="Heading1"/>
        <w:rPr>
          <w:rFonts w:ascii="Cambria" w:hAnsi="Cambria"/>
        </w:rPr>
      </w:pPr>
      <w:r w:rsidRPr="00745D3E">
        <w:rPr>
          <w:rFonts w:ascii="Cambria" w:hAnsi="Cambria"/>
        </w:rPr>
        <w:t>Scenario Description: Multiple UP/DOWN Requests</w:t>
      </w:r>
    </w:p>
    <w:p w14:paraId="6367A2E8" w14:textId="58A7E2BB" w:rsidR="00AD559E" w:rsidRPr="00745D3E" w:rsidRDefault="00AD559E" w:rsidP="00AD559E">
      <w:pPr>
        <w:rPr>
          <w:rFonts w:ascii="Cambria" w:hAnsi="Cambria"/>
        </w:rPr>
      </w:pPr>
      <w:r w:rsidRPr="00745D3E">
        <w:rPr>
          <w:rFonts w:ascii="Cambria" w:hAnsi="Cambria"/>
        </w:rPr>
        <w:t>This scenario will describe how the control system responds when more than one user sends a request at the same time from two different floors.</w:t>
      </w:r>
    </w:p>
    <w:p w14:paraId="36FE64A3" w14:textId="77777777" w:rsidR="00AD559E" w:rsidRPr="00745D3E" w:rsidRDefault="00AD559E" w:rsidP="00AD559E">
      <w:pPr>
        <w:rPr>
          <w:rFonts w:ascii="Cambria" w:hAnsi="Cambria"/>
        </w:rPr>
      </w:pPr>
    </w:p>
    <w:p w14:paraId="162DA25E" w14:textId="56BF863E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A passenger on the </w:t>
      </w:r>
      <w:r w:rsidR="00745D3E" w:rsidRPr="00745D3E">
        <w:rPr>
          <w:rFonts w:ascii="Cambria" w:hAnsi="Cambria"/>
        </w:rPr>
        <w:t>2</w:t>
      </w:r>
      <w:r w:rsidR="00745D3E" w:rsidRPr="00745D3E">
        <w:rPr>
          <w:rFonts w:ascii="Cambria" w:hAnsi="Cambria"/>
          <w:vertAlign w:val="superscript"/>
        </w:rPr>
        <w:t>nd</w:t>
      </w:r>
      <w:r w:rsidRPr="00745D3E">
        <w:rPr>
          <w:rFonts w:ascii="Cambria" w:hAnsi="Cambria"/>
        </w:rPr>
        <w:t xml:space="preserve"> floor </w:t>
      </w:r>
      <w:r w:rsidRPr="00745D3E">
        <w:rPr>
          <w:rFonts w:ascii="Cambria" w:hAnsi="Cambria"/>
          <w:b/>
          <w:bCs/>
        </w:rPr>
        <w:t>presses</w:t>
      </w:r>
      <w:r w:rsidRPr="00745D3E">
        <w:rPr>
          <w:rFonts w:ascii="Cambria" w:hAnsi="Cambria"/>
        </w:rPr>
        <w:t xml:space="preserve"> the “UP” button to request an elevator.</w:t>
      </w:r>
    </w:p>
    <w:p w14:paraId="3DB8317F" w14:textId="47D375D5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>Almost simultaneously, another passenger on the 5</w:t>
      </w:r>
      <w:r w:rsidRPr="00745D3E">
        <w:rPr>
          <w:rFonts w:ascii="Cambria" w:hAnsi="Cambria"/>
          <w:vertAlign w:val="superscript"/>
        </w:rPr>
        <w:t>th</w:t>
      </w:r>
      <w:r w:rsidRPr="00745D3E">
        <w:rPr>
          <w:rFonts w:ascii="Cambria" w:hAnsi="Cambria"/>
        </w:rPr>
        <w:t xml:space="preserve"> floor </w:t>
      </w:r>
      <w:r w:rsidRPr="00745D3E">
        <w:rPr>
          <w:rFonts w:ascii="Cambria" w:hAnsi="Cambria"/>
          <w:b/>
          <w:bCs/>
        </w:rPr>
        <w:t>presses</w:t>
      </w:r>
      <w:r w:rsidRPr="00745D3E">
        <w:rPr>
          <w:rFonts w:ascii="Cambria" w:hAnsi="Cambria"/>
        </w:rPr>
        <w:t xml:space="preserve"> the “UP” button.</w:t>
      </w:r>
    </w:p>
    <w:p w14:paraId="564F73A9" w14:textId="48E49D41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elevator control system receives both requests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records them in the request queue.</w:t>
      </w:r>
    </w:p>
    <w:p w14:paraId="74394765" w14:textId="3929CB17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system identifies the current position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direction of each elevator </w:t>
      </w:r>
      <w:r w:rsidRPr="00745D3E">
        <w:rPr>
          <w:rFonts w:ascii="Cambria" w:hAnsi="Cambria"/>
          <w:b/>
          <w:bCs/>
        </w:rPr>
        <w:t>in</w:t>
      </w:r>
      <w:r w:rsidRPr="00745D3E">
        <w:rPr>
          <w:rFonts w:ascii="Cambria" w:hAnsi="Cambria"/>
        </w:rPr>
        <w:t xml:space="preserve"> operation.</w:t>
      </w:r>
    </w:p>
    <w:p w14:paraId="0B79000A" w14:textId="085D05B9" w:rsidR="00AD559E" w:rsidRPr="00745D3E" w:rsidRDefault="00AD559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Based </w:t>
      </w:r>
      <w:r w:rsidRPr="00745D3E">
        <w:rPr>
          <w:rFonts w:ascii="Cambria" w:hAnsi="Cambria"/>
          <w:b/>
          <w:bCs/>
        </w:rPr>
        <w:t>on</w:t>
      </w:r>
      <w:r w:rsidRPr="00745D3E">
        <w:rPr>
          <w:rFonts w:ascii="Cambria" w:hAnsi="Cambria"/>
        </w:rPr>
        <w:t xml:space="preserve"> the distance and direction, the system assigns the nearest elevator moving upward to handle both calls. </w:t>
      </w:r>
    </w:p>
    <w:p w14:paraId="705EFB4C" w14:textId="41859C81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assigned elevator stops first at the second floor, opens its doors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waits for the minimum door to open interval.</w:t>
      </w:r>
    </w:p>
    <w:p w14:paraId="644CD655" w14:textId="77A51EDD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passenger on the second floor enters a cabin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selects a destination floor.</w:t>
      </w:r>
    </w:p>
    <w:p w14:paraId="0992AA07" w14:textId="49426485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The doors close automatically,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the elevator continues upward to the 5</w:t>
      </w:r>
      <w:r w:rsidRPr="00745D3E">
        <w:rPr>
          <w:rFonts w:ascii="Cambria" w:hAnsi="Cambria"/>
          <w:vertAlign w:val="superscript"/>
        </w:rPr>
        <w:t>th</w:t>
      </w:r>
      <w:r w:rsidRPr="00745D3E">
        <w:rPr>
          <w:rFonts w:ascii="Cambria" w:hAnsi="Cambria"/>
        </w:rPr>
        <w:t xml:space="preserve"> floor.</w:t>
      </w:r>
    </w:p>
    <w:p w14:paraId="623BAC71" w14:textId="69D71CCC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Upon arrival, doors opened again </w:t>
      </w:r>
      <w:r w:rsidRPr="00745D3E">
        <w:rPr>
          <w:rFonts w:ascii="Cambria" w:hAnsi="Cambria"/>
          <w:b/>
          <w:bCs/>
        </w:rPr>
        <w:t>to</w:t>
      </w:r>
      <w:r w:rsidRPr="00745D3E">
        <w:rPr>
          <w:rFonts w:ascii="Cambria" w:hAnsi="Cambria"/>
        </w:rPr>
        <w:t xml:space="preserve"> allow the next passenger to board.</w:t>
      </w:r>
    </w:p>
    <w:p w14:paraId="784C9FF3" w14:textId="2C2540B2" w:rsidR="00745D3E" w:rsidRPr="00745D3E" w:rsidRDefault="00745D3E" w:rsidP="00AD559E">
      <w:pPr>
        <w:pStyle w:val="ListParagraph"/>
        <w:numPr>
          <w:ilvl w:val="0"/>
          <w:numId w:val="19"/>
        </w:numPr>
        <w:rPr>
          <w:rFonts w:ascii="Cambria" w:hAnsi="Cambria"/>
        </w:rPr>
      </w:pPr>
      <w:r w:rsidRPr="00745D3E">
        <w:rPr>
          <w:rFonts w:ascii="Cambria" w:hAnsi="Cambria"/>
        </w:rPr>
        <w:t xml:space="preserve">After both requests are serviced, the control system clears them from the queue </w:t>
      </w:r>
      <w:r w:rsidRPr="00745D3E">
        <w:rPr>
          <w:rFonts w:ascii="Cambria" w:hAnsi="Cambria"/>
          <w:b/>
          <w:bCs/>
        </w:rPr>
        <w:t>and</w:t>
      </w:r>
      <w:r w:rsidRPr="00745D3E">
        <w:rPr>
          <w:rFonts w:ascii="Cambria" w:hAnsi="Cambria"/>
        </w:rPr>
        <w:t xml:space="preserve"> returns to idle or continues its current route depending on remaining requests.</w:t>
      </w:r>
    </w:p>
    <w:p w14:paraId="06F84896" w14:textId="77777777" w:rsidR="005C2267" w:rsidRDefault="005C2267" w:rsidP="005C2267"/>
    <w:p w14:paraId="3DE436A3" w14:textId="77777777" w:rsidR="007C10F4" w:rsidRDefault="007C10F4" w:rsidP="005C2267"/>
    <w:p w14:paraId="0BB9D6F7" w14:textId="77777777" w:rsidR="005C2267" w:rsidRPr="0068023D" w:rsidRDefault="005C2267" w:rsidP="005C2267"/>
    <w:p w14:paraId="5A2D6CF4" w14:textId="74A15E72" w:rsidR="0068023D" w:rsidRPr="0068023D" w:rsidRDefault="0068023D" w:rsidP="0068023D">
      <w:pPr>
        <w:rPr>
          <w:rFonts w:ascii="Cambria" w:hAnsi="Cambria"/>
        </w:rPr>
      </w:pPr>
    </w:p>
    <w:sectPr w:rsidR="0068023D" w:rsidRPr="0068023D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1525A" w14:textId="77777777" w:rsidR="00DB3642" w:rsidRDefault="00DB3642">
      <w:pPr>
        <w:spacing w:line="240" w:lineRule="auto"/>
      </w:pPr>
      <w:r>
        <w:separator/>
      </w:r>
    </w:p>
  </w:endnote>
  <w:endnote w:type="continuationSeparator" w:id="0">
    <w:p w14:paraId="0448C686" w14:textId="77777777" w:rsidR="00DB3642" w:rsidRDefault="00DB36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604A" w14:textId="77777777" w:rsidR="00DB3642" w:rsidRDefault="00DB3642">
      <w:pPr>
        <w:spacing w:line="240" w:lineRule="auto"/>
      </w:pPr>
      <w:r>
        <w:separator/>
      </w:r>
    </w:p>
  </w:footnote>
  <w:footnote w:type="continuationSeparator" w:id="0">
    <w:p w14:paraId="290B1DFC" w14:textId="77777777" w:rsidR="00DB3642" w:rsidRDefault="00DB36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275B" w14:textId="330697C3" w:rsidR="00080C97" w:rsidRDefault="00000000">
    <w:pPr>
      <w:pStyle w:val="Header"/>
    </w:pPr>
    <w:sdt>
      <w:sdtPr>
        <w:alias w:val="Last Name:"/>
        <w:tag w:val="Last Name:"/>
        <w:id w:val="1658178901"/>
        <w:placeholder>
          <w:docPart w:val="9167854D36FA4117ADC1FE8F89D17EC9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68023D">
          <w:t>solano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D953" w14:textId="57C3947E" w:rsidR="00080C97" w:rsidRDefault="00000000">
    <w:pPr>
      <w:pStyle w:val="Header"/>
    </w:pPr>
    <w:sdt>
      <w:sdtPr>
        <w:alias w:val="Last Name:"/>
        <w:tag w:val="Last Name:"/>
        <w:id w:val="-348181431"/>
        <w:placeholder>
          <w:docPart w:val="E64365A83E7240FB82D6DC0750258E4E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68023D">
          <w:t>solano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7D502D4"/>
    <w:multiLevelType w:val="hybridMultilevel"/>
    <w:tmpl w:val="0152234C"/>
    <w:lvl w:ilvl="0" w:tplc="D362E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B1B5787"/>
    <w:multiLevelType w:val="multilevel"/>
    <w:tmpl w:val="4572ABF8"/>
    <w:numStyleLink w:val="MLAOutline"/>
  </w:abstractNum>
  <w:abstractNum w:abstractNumId="17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DFE3195"/>
    <w:multiLevelType w:val="hybridMultilevel"/>
    <w:tmpl w:val="C6F67784"/>
    <w:lvl w:ilvl="0" w:tplc="7E12D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2128865">
    <w:abstractNumId w:val="9"/>
  </w:num>
  <w:num w:numId="2" w16cid:durableId="1456171615">
    <w:abstractNumId w:val="7"/>
  </w:num>
  <w:num w:numId="3" w16cid:durableId="2007829057">
    <w:abstractNumId w:val="6"/>
  </w:num>
  <w:num w:numId="4" w16cid:durableId="114257058">
    <w:abstractNumId w:val="5"/>
  </w:num>
  <w:num w:numId="5" w16cid:durableId="1875536171">
    <w:abstractNumId w:val="4"/>
  </w:num>
  <w:num w:numId="6" w16cid:durableId="1972589973">
    <w:abstractNumId w:val="8"/>
  </w:num>
  <w:num w:numId="7" w16cid:durableId="1541669204">
    <w:abstractNumId w:val="3"/>
  </w:num>
  <w:num w:numId="8" w16cid:durableId="1252590861">
    <w:abstractNumId w:val="2"/>
  </w:num>
  <w:num w:numId="9" w16cid:durableId="1195384614">
    <w:abstractNumId w:val="1"/>
  </w:num>
  <w:num w:numId="10" w16cid:durableId="350762552">
    <w:abstractNumId w:val="0"/>
  </w:num>
  <w:num w:numId="11" w16cid:durableId="1445809468">
    <w:abstractNumId w:val="11"/>
  </w:num>
  <w:num w:numId="12" w16cid:durableId="700860284">
    <w:abstractNumId w:val="15"/>
  </w:num>
  <w:num w:numId="13" w16cid:durableId="1131247281">
    <w:abstractNumId w:val="16"/>
  </w:num>
  <w:num w:numId="14" w16cid:durableId="910195135">
    <w:abstractNumId w:val="14"/>
  </w:num>
  <w:num w:numId="15" w16cid:durableId="1639920719">
    <w:abstractNumId w:val="10"/>
  </w:num>
  <w:num w:numId="16" w16cid:durableId="1569611405">
    <w:abstractNumId w:val="12"/>
  </w:num>
  <w:num w:numId="17" w16cid:durableId="1028678755">
    <w:abstractNumId w:val="17"/>
  </w:num>
  <w:num w:numId="18" w16cid:durableId="398016254">
    <w:abstractNumId w:val="13"/>
  </w:num>
  <w:num w:numId="19" w16cid:durableId="7252953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3D"/>
    <w:rsid w:val="00080C97"/>
    <w:rsid w:val="0034643D"/>
    <w:rsid w:val="003E748F"/>
    <w:rsid w:val="005601B9"/>
    <w:rsid w:val="005C2267"/>
    <w:rsid w:val="0068023D"/>
    <w:rsid w:val="006A64A8"/>
    <w:rsid w:val="00745D3E"/>
    <w:rsid w:val="007C10F4"/>
    <w:rsid w:val="007D4B2F"/>
    <w:rsid w:val="00965112"/>
    <w:rsid w:val="00AB1E45"/>
    <w:rsid w:val="00AD559E"/>
    <w:rsid w:val="00B82F8F"/>
    <w:rsid w:val="00BD3A4E"/>
    <w:rsid w:val="00C26420"/>
    <w:rsid w:val="00DB3642"/>
    <w:rsid w:val="00EC2FE4"/>
    <w:rsid w:val="00FB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0CF14"/>
  <w15:chartTrackingRefBased/>
  <w15:docId w15:val="{73B5A585-7C83-4FED-9E05-5A0A27FA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name w:val="List Paragraph"/>
    <w:basedOn w:val="Normal"/>
    <w:uiPriority w:val="34"/>
    <w:unhideWhenUsed/>
    <w:qFormat/>
    <w:rsid w:val="00680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rae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4365A83E7240FB82D6DC0750258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4D6B5-5014-45E1-ABF2-2723D22E3941}"/>
      </w:docPartPr>
      <w:docPartBody>
        <w:p w:rsidR="00000000" w:rsidRDefault="00000000">
          <w:pPr>
            <w:pStyle w:val="E64365A83E7240FB82D6DC0750258E4E"/>
          </w:pPr>
          <w:r>
            <w:t>Table data</w:t>
          </w:r>
        </w:p>
      </w:docPartBody>
    </w:docPart>
    <w:docPart>
      <w:docPartPr>
        <w:name w:val="9167854D36FA4117ADC1FE8F89D17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1097F-3BA5-4E49-8FAF-182DBD610289}"/>
      </w:docPartPr>
      <w:docPartBody>
        <w:p w:rsidR="00000000" w:rsidRDefault="00000000">
          <w:pPr>
            <w:pStyle w:val="9167854D36FA4117ADC1FE8F89D17EC9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2B"/>
    <w:rsid w:val="0005742B"/>
    <w:rsid w:val="0056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977DE32F8047BC9DAEE12FDFF7E1BB">
    <w:name w:val="03977DE32F8047BC9DAEE12FDFF7E1BB"/>
  </w:style>
  <w:style w:type="paragraph" w:customStyle="1" w:styleId="C9F9E2EFAEF1445A93D7D09ED4495245">
    <w:name w:val="C9F9E2EFAEF1445A93D7D09ED4495245"/>
  </w:style>
  <w:style w:type="paragraph" w:customStyle="1" w:styleId="61C30D5B732D4CF2A3BEBA8D806FEB0C">
    <w:name w:val="61C30D5B732D4CF2A3BEBA8D806FEB0C"/>
  </w:style>
  <w:style w:type="paragraph" w:customStyle="1" w:styleId="82895E2F209F4BD1A7BD085F9DBB9560">
    <w:name w:val="82895E2F209F4BD1A7BD085F9DBB9560"/>
  </w:style>
  <w:style w:type="paragraph" w:customStyle="1" w:styleId="14CD8BFD69214C249108533E1777D592">
    <w:name w:val="14CD8BFD69214C249108533E1777D592"/>
  </w:style>
  <w:style w:type="paragraph" w:customStyle="1" w:styleId="F4B8FE665A4E4FC892F80810BE88D679">
    <w:name w:val="F4B8FE665A4E4FC892F80810BE88D679"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70E7514F5C4F40A3965FA067171A9EE9">
    <w:name w:val="70E7514F5C4F40A3965FA067171A9EE9"/>
  </w:style>
  <w:style w:type="paragraph" w:customStyle="1" w:styleId="ECBBA2E417C64ABEAC0803C99070B669">
    <w:name w:val="ECBBA2E417C64ABEAC0803C99070B669"/>
  </w:style>
  <w:style w:type="paragraph" w:customStyle="1" w:styleId="EBF510393E844598B54C8D281B88796D">
    <w:name w:val="EBF510393E844598B54C8D281B88796D"/>
  </w:style>
  <w:style w:type="paragraph" w:customStyle="1" w:styleId="FA458AF266E448B7828ABEDA21B1DBB7">
    <w:name w:val="FA458AF266E448B7828ABEDA21B1DBB7"/>
  </w:style>
  <w:style w:type="paragraph" w:customStyle="1" w:styleId="AADCF034734E4954A8A776A72C47E530">
    <w:name w:val="AADCF034734E4954A8A776A72C47E530"/>
  </w:style>
  <w:style w:type="paragraph" w:customStyle="1" w:styleId="65CE4C51A0684AAA80A72E691BA00978">
    <w:name w:val="65CE4C51A0684AAA80A72E691BA00978"/>
  </w:style>
  <w:style w:type="paragraph" w:customStyle="1" w:styleId="51B9EEDAF06B4E27A9549FAB80FAA054">
    <w:name w:val="51B9EEDAF06B4E27A9549FAB80FAA054"/>
  </w:style>
  <w:style w:type="paragraph" w:customStyle="1" w:styleId="0F7CB2C0FE234760A7270FDBF108EC2F">
    <w:name w:val="0F7CB2C0FE234760A7270FDBF108EC2F"/>
  </w:style>
  <w:style w:type="paragraph" w:customStyle="1" w:styleId="9E95B41452C3448EB376351D52160B61">
    <w:name w:val="9E95B41452C3448EB376351D52160B61"/>
  </w:style>
  <w:style w:type="paragraph" w:customStyle="1" w:styleId="E64365A83E7240FB82D6DC0750258E4E">
    <w:name w:val="E64365A83E7240FB82D6DC0750258E4E"/>
  </w:style>
  <w:style w:type="paragraph" w:customStyle="1" w:styleId="9167854D36FA4117ADC1FE8F89D17EC9">
    <w:name w:val="9167854D36FA4117ADC1FE8F89D17EC9"/>
  </w:style>
  <w:style w:type="paragraph" w:customStyle="1" w:styleId="E21C68294B1F41339EEA2C5DD01049D2">
    <w:name w:val="E21C68294B1F41339EEA2C5DD01049D2"/>
  </w:style>
  <w:style w:type="paragraph" w:customStyle="1" w:styleId="4AD3BC5F2CFE46B4A12947307697F191">
    <w:name w:val="4AD3BC5F2CFE46B4A12947307697F191"/>
  </w:style>
  <w:style w:type="paragraph" w:customStyle="1" w:styleId="827B5C94137C415982A5FE1D9B858DBE">
    <w:name w:val="827B5C94137C415982A5FE1D9B858DBE"/>
  </w:style>
  <w:style w:type="paragraph" w:customStyle="1" w:styleId="5677C0D074424AD2AD3830DFEBB8F7DD">
    <w:name w:val="5677C0D074424AD2AD3830DFEBB8F7DD"/>
  </w:style>
  <w:style w:type="paragraph" w:customStyle="1" w:styleId="D2A9E371E3974959BE7DECDF587E20CB">
    <w:name w:val="D2A9E371E3974959BE7DECDF587E20CB"/>
  </w:style>
  <w:style w:type="paragraph" w:customStyle="1" w:styleId="E7F92D294FB94E38845B7AC12D54E726">
    <w:name w:val="E7F92D294FB94E38845B7AC12D54E726"/>
  </w:style>
  <w:style w:type="paragraph" w:customStyle="1" w:styleId="3E1AB13181804606A2618F992FDAE3C6">
    <w:name w:val="3E1AB13181804606A2618F992FDAE3C6"/>
  </w:style>
  <w:style w:type="paragraph" w:customStyle="1" w:styleId="6C94915570DF46AD83DDFF2A4475BC80">
    <w:name w:val="6C94915570DF46AD83DDFF2A4475BC80"/>
  </w:style>
  <w:style w:type="paragraph" w:customStyle="1" w:styleId="A6918E5E86A64D4BB0D4EA588DABEFBC">
    <w:name w:val="A6918E5E86A64D4BB0D4EA588DABEFBC"/>
  </w:style>
  <w:style w:type="paragraph" w:customStyle="1" w:styleId="0F221C66BCCE4BF3BF7AB377C0320D98">
    <w:name w:val="0F221C66BCCE4BF3BF7AB377C0320D98"/>
  </w:style>
  <w:style w:type="paragraph" w:customStyle="1" w:styleId="581465B8E7F64A16BD2C9E686A6B19B9">
    <w:name w:val="581465B8E7F64A16BD2C9E686A6B19B9"/>
  </w:style>
  <w:style w:type="paragraph" w:customStyle="1" w:styleId="76A2D1BB897F4C738E9F9B8BB29F51FB">
    <w:name w:val="76A2D1BB897F4C738E9F9B8BB29F51FB"/>
  </w:style>
  <w:style w:type="paragraph" w:customStyle="1" w:styleId="F9B7EE34EA6E403E8FECEC194DC40D64">
    <w:name w:val="F9B7EE34EA6E403E8FECEC194DC40D64"/>
  </w:style>
  <w:style w:type="paragraph" w:customStyle="1" w:styleId="4DA14D85E76F4C58A77D2EED2F708094">
    <w:name w:val="4DA14D85E76F4C58A77D2EED2F7080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solano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61</TotalTime>
  <Pages>3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Israel😎 Solano</dc:creator>
  <cp:keywords/>
  <dc:description/>
  <cp:lastModifiedBy>Israel Solano</cp:lastModifiedBy>
  <cp:revision>1</cp:revision>
  <dcterms:created xsi:type="dcterms:W3CDTF">2025-10-06T01:54:00Z</dcterms:created>
  <dcterms:modified xsi:type="dcterms:W3CDTF">2025-10-06T02:55:00Z</dcterms:modified>
</cp:coreProperties>
</file>